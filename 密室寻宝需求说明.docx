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61A1" w:rsidRPr="00683A98" w:rsidRDefault="00544776" w:rsidP="00683A98">
      <w:pPr>
        <w:rPr>
          <w:rFonts w:asciiTheme="majorHAnsi" w:eastAsiaTheme="majorEastAsia" w:hAnsiTheme="majorHAnsi" w:cstheme="majorBidi"/>
          <w:b/>
          <w:sz w:val="76"/>
          <w:szCs w:val="72"/>
        </w:rPr>
      </w:pPr>
      <w:proofErr w:type="spellStart"/>
      <w:r>
        <w:t>游戏主页面</w:t>
      </w:r>
      <w:proofErr w:type="spellEnd"/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6019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追投弹窗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6467475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确认投注弹窗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524625" cy="73152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右上角隐藏菜单栏</w:t>
      </w:r>
    </w:p>
    <w:p w:rsidR="004561A1" w:rsidRDefault="00544776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524625" cy="73152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投注记录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60007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追投记录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00650" cy="73152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排行榜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696075" cy="73152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游戏规则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696075" cy="73152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544776">
      <w:pPr>
        <w:pStyle w:val="AxureHeading20"/>
        <w:keepNext/>
      </w:pPr>
      <w:r>
        <w:br w:type="page"/>
      </w:r>
      <w:r>
        <w:lastRenderedPageBreak/>
        <w:t>其他</w:t>
      </w:r>
    </w:p>
    <w:p w:rsidR="004561A1" w:rsidRDefault="00544776">
      <w:pPr>
        <w:pStyle w:val="AxureHeading30"/>
        <w:keepNext/>
      </w:pPr>
      <w:r>
        <w:t>用户界面</w:t>
      </w:r>
    </w:p>
    <w:p w:rsidR="004561A1" w:rsidRDefault="00544776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696075" cy="73152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A1" w:rsidRDefault="004561A1">
      <w:pPr>
        <w:sectPr w:rsidR="004561A1">
          <w:headerReference w:type="default" r:id="rId18"/>
          <w:footerReference w:type="default" r:id="rId19"/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544776" w:rsidRDefault="00544776"/>
    <w:sectPr w:rsidR="00544776" w:rsidSect="004F3FB3">
      <w:headerReference w:type="default" r:id="rId20"/>
      <w:footerReference w:type="default" r:id="rId21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776" w:rsidRDefault="00544776" w:rsidP="00093BE1">
      <w:pPr>
        <w:spacing w:before="0" w:after="0"/>
      </w:pPr>
      <w:r>
        <w:separator/>
      </w:r>
    </w:p>
  </w:endnote>
  <w:endnote w:type="continuationSeparator" w:id="0">
    <w:p w:rsidR="00544776" w:rsidRDefault="00544776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683A98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</w: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4561A1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9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9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9"/>
          </w:pPr>
        </w:p>
      </w:tc>
    </w:tr>
  </w:tbl>
  <w:p w:rsidR="004852C3" w:rsidRDefault="004852C3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776" w:rsidRDefault="00544776" w:rsidP="00093BE1">
      <w:pPr>
        <w:spacing w:before="0" w:after="0"/>
      </w:pPr>
      <w:r>
        <w:separator/>
      </w:r>
    </w:p>
  </w:footnote>
  <w:footnote w:type="continuationSeparator" w:id="0">
    <w:p w:rsidR="00544776" w:rsidRDefault="00544776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p w:rsidR="00557485" w:rsidRPr="003E5A01" w:rsidRDefault="004E4B27" w:rsidP="00557485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404040" w:themeColor="text1" w:themeTint="BF"/>
            </w:rPr>
            <w:t>The Documentation</w:t>
          </w:r>
          <w:r w:rsidR="004561A1">
            <w:rPr>
              <w:rFonts w:asciiTheme="majorHAnsi" w:hAnsiTheme="majorHAnsi"/>
            </w:rPr>
          </w:r>
        </w:p>
      </w:tc>
    </w:tr>
  </w:tbl>
  <w:p w:rsidR="00557485" w:rsidRDefault="00557485" w:rsidP="00775200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4E4B27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4A528E2"/>
    <w:multiLevelType w:val="multilevel"/>
    <w:tmpl w:val="2BBE80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E99782B"/>
    <w:multiLevelType w:val="multilevel"/>
    <w:tmpl w:val="1138E92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561A1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44776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83A98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uiPriority w:val="9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revisionView w:inkAnnotations="0"/>
  <w:defaultTabStop w:val="720"/>
  <w:characterSpacingControl w:val="doNotCompress"/>
  <w:compat>
    <w:useFELayout/>
  </w:compat>
  <w:rsids>
    <w:rsidRoot w:val="009D3071"/>
    <w:rsid w:val="003F6095"/>
    <w:rsid w:val="004C4F25"/>
    <w:rsid w:val="00615FAE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960EC1-DD3C-4E4C-92F4-B349D7AF9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Administrator</cp:lastModifiedBy>
  <cp:revision>5</cp:revision>
  <cp:lastPrinted>2010-09-03T00:33:00Z</cp:lastPrinted>
  <dcterms:created xsi:type="dcterms:W3CDTF">2010-09-03T21:47:00Z</dcterms:created>
  <dcterms:modified xsi:type="dcterms:W3CDTF">2018-01-03T03:21:00Z</dcterms:modified>
</cp:coreProperties>
</file>